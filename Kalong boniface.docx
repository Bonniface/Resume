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theme="minorBidi"/>
          <w:b w:val="0"/>
          <w:bCs/>
          <w:caps w:val="0"/>
          <w:color w:val="auto"/>
          <w:kern w:val="0"/>
          <w:sz w:val="21"/>
          <w:szCs w:val="22"/>
          <w14:ligatures w14:val="none"/>
          <w14:numForm w14:val="default"/>
        </w:rPr>
        <w:alias w:val="Resume Name"/>
        <w:tag w:val="Resumen Name"/>
        <w:id w:val="-925414414"/>
        <w:placeholder>
          <w:docPart w:val="3F8A51B8696C46FCB7EC6DAEBE945954"/>
        </w:placeholder>
        <w:docPartList>
          <w:docPartGallery w:val="Quick Parts"/>
          <w:docPartCategory w:val=" Resume Name"/>
        </w:docPartList>
      </w:sdtPr>
      <w:sdtEndPr>
        <w:rPr>
          <w:b/>
        </w:rPr>
      </w:sdtEndPr>
      <w:sdtContent>
        <w:tbl>
          <w:tblPr>
            <w:tblW w:w="5165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0180"/>
            <w:gridCol w:w="222"/>
          </w:tblGrid>
          <w:tr w:rsidR="00DB6555" w:rsidTr="003845AF">
            <w:trPr>
              <w:trHeight w:val="1070"/>
              <w:jc w:val="center"/>
            </w:trPr>
            <w:tc>
              <w:tcPr>
                <w:tcW w:w="5000" w:type="pct"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vAlign w:val="center"/>
              </w:tcPr>
              <w:p w:rsidR="00DB6555" w:rsidRDefault="009D23C8" w:rsidP="009426CF">
                <w:pPr>
                  <w:pStyle w:val="PersonalName"/>
                  <w:jc w:val="center"/>
                </w:pPr>
                <w:sdt>
                  <w:sdtPr>
                    <w:rPr>
                      <w:b w:val="0"/>
                      <w:bCs/>
                      <w:color w:val="0070C0"/>
                    </w:rPr>
                    <w:alias w:val="Author"/>
                    <w:id w:val="-747420753"/>
                    <w:placeholder>
                      <w:docPart w:val="79F0A7AAAC8A4516B1DBB103BEB586DB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EndPr/>
                  <w:sdtContent>
                    <w:r w:rsidR="00BD3FA5">
                      <w:rPr>
                        <w:b w:val="0"/>
                        <w:bCs/>
                        <w:color w:val="0070C0"/>
                      </w:rPr>
                      <w:t>Kalong Boniface</w:t>
                    </w:r>
                  </w:sdtContent>
                </w:sdt>
              </w:p>
            </w:tc>
            <w:tc>
              <w:tcPr>
                <w:tcW w:w="0" w:type="pct"/>
                <w:vMerge w:val="restart"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  <w:tcMar>
                  <w:left w:w="158" w:type="dxa"/>
                  <w:right w:w="0" w:type="dxa"/>
                </w:tcMar>
                <w:vAlign w:val="center"/>
              </w:tcPr>
              <w:p w:rsidR="00DB6555" w:rsidRDefault="00DB6555">
                <w:pPr>
                  <w:pStyle w:val="NoSpacing"/>
                  <w:ind w:left="71" w:hanging="71"/>
                  <w:jc w:val="right"/>
                </w:pPr>
              </w:p>
            </w:tc>
          </w:tr>
          <w:tr w:rsidR="00DB6555">
            <w:trPr>
              <w:trHeight w:val="20"/>
              <w:jc w:val="center"/>
            </w:trPr>
            <w:tc>
              <w:tcPr>
                <w:tcW w:w="5000" w:type="pct"/>
                <w:tcBorders>
                  <w:top w:val="nil"/>
                  <w:left w:val="single" w:sz="4" w:space="0" w:color="6B7C71" w:themeColor="accent1" w:themeShade="BF"/>
                  <w:bottom w:val="single" w:sz="4" w:space="0" w:color="6B7C71" w:themeColor="accent1" w:themeShade="BF"/>
                  <w:right w:val="single" w:sz="4" w:space="0" w:color="6B7C71" w:themeColor="accent1" w:themeShade="BF"/>
                </w:tcBorders>
                <w:shd w:val="clear" w:color="auto" w:fill="93A299" w:themeFill="accent1"/>
                <w:vAlign w:val="center"/>
              </w:tcPr>
              <w:p w:rsidR="00DB6555" w:rsidRDefault="009D23C8" w:rsidP="006539E3">
                <w:pPr>
                  <w:pStyle w:val="NoSpacing"/>
                  <w:jc w:val="center"/>
                  <w:rPr>
                    <w:caps/>
                    <w:color w:val="FFFFFF" w:themeColor="background1"/>
                  </w:rPr>
                </w:pPr>
                <w:sdt>
                  <w:sdtPr>
                    <w:rPr>
                      <w:caps/>
                      <w:color w:val="FFFFFF" w:themeColor="background1"/>
                      <w:sz w:val="18"/>
                      <w:szCs w:val="18"/>
                    </w:rPr>
                    <w:alias w:val="Address"/>
                    <w:id w:val="-741638233"/>
                    <w:placeholder>
                      <w:docPart w:val="18FB2942AC63408A95778639039475AC"/>
                    </w:placeholder>
                    <w:dataBinding w:prefixMappings="xmlns:ns0='http://schemas.microsoft.com/office/2006/coverPageProps' " w:xpath="/ns0:CoverPageProperties[1]/ns0:CompanyAddress[1]" w:storeItemID="{55AF091B-3C7A-41E3-B477-F2FDAA23CFDA}"/>
                    <w:text/>
                  </w:sdtPr>
                  <w:sdtEndPr/>
                  <w:sdtContent>
                    <w:r w:rsidR="006539E3">
                      <w:rPr>
                        <w:caps/>
                        <w:color w:val="FFFFFF" w:themeColor="background1"/>
                        <w:sz w:val="18"/>
                        <w:szCs w:val="18"/>
                      </w:rPr>
                      <w:t>Offinso-ahenkro,kumasi,gh</w:t>
                    </w:r>
                  </w:sdtContent>
                </w:sdt>
              </w:p>
            </w:tc>
            <w:tc>
              <w:tcPr>
                <w:tcW w:w="0" w:type="pct"/>
                <w:vMerge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</w:tcPr>
              <w:p w:rsidR="00DB6555" w:rsidRDefault="00DB6555">
                <w:pPr>
                  <w:pStyle w:val="NoSpacing"/>
                </w:pPr>
              </w:p>
            </w:tc>
          </w:tr>
          <w:tr w:rsidR="00DB6555">
            <w:trPr>
              <w:trHeight w:val="80"/>
              <w:jc w:val="center"/>
            </w:trPr>
            <w:tc>
              <w:tcPr>
                <w:tcW w:w="5000" w:type="pct"/>
                <w:tcBorders>
                  <w:top w:val="single" w:sz="4" w:space="0" w:color="6B7C71" w:themeColor="accent1" w:themeShade="BF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DB6555" w:rsidRDefault="009D23C8" w:rsidP="006539E3">
                <w:pPr>
                  <w:pStyle w:val="NoSpacing"/>
                  <w:jc w:val="center"/>
                  <w:rPr>
                    <w:caps/>
                    <w:color w:val="93A299" w:themeColor="accent1"/>
                    <w:sz w:val="18"/>
                    <w:szCs w:val="18"/>
                  </w:rPr>
                </w:pPr>
                <w:sdt>
                  <w:sdtPr>
                    <w:rPr>
                      <w:color w:val="0070C0"/>
                      <w:sz w:val="18"/>
                      <w:szCs w:val="18"/>
                    </w:rPr>
                    <w:alias w:val="Phone"/>
                    <w:id w:val="-1808010215"/>
                    <w:placeholder>
                      <w:docPart w:val="CFA11C9E62B048169FAD7D98EC3A3586"/>
                    </w:placeholder>
                    <w:dataBinding w:prefixMappings="xmlns:ns0='http://schemas.microsoft.com/office/2006/coverPageProps' " w:xpath="/ns0:CoverPageProperties[1]/ns0:CompanyPhone[1]" w:storeItemID="{55AF091B-3C7A-41E3-B477-F2FDAA23CFDA}"/>
                    <w:text/>
                  </w:sdtPr>
                  <w:sdtEndPr/>
                  <w:sdtContent>
                    <w:r w:rsidR="006539E3" w:rsidRPr="00807827">
                      <w:rPr>
                        <w:color w:val="0070C0"/>
                        <w:sz w:val="18"/>
                        <w:szCs w:val="18"/>
                      </w:rPr>
                      <w:t>(+233)50-616-2161</w:t>
                    </w:r>
                  </w:sdtContent>
                </w:sdt>
                <w:r w:rsidR="00336ADE">
                  <w:rPr>
                    <w:color w:val="93A299" w:themeColor="accent1"/>
                    <w:sz w:val="18"/>
                    <w:szCs w:val="18"/>
                  </w:rPr>
                  <w:t xml:space="preserve">  </w:t>
                </w:r>
                <w:r w:rsidR="00336ADE" w:rsidRPr="00807827">
                  <w:rPr>
                    <w:color w:val="0070C0"/>
                    <w:sz w:val="18"/>
                    <w:szCs w:val="18"/>
                  </w:rPr>
                  <w:t xml:space="preserve">▪  </w:t>
                </w:r>
                <w:r w:rsidR="00336ADE" w:rsidRPr="00807827">
                  <w:rPr>
                    <w:rFonts w:eastAsiaTheme="minorEastAsia"/>
                    <w:color w:val="0070C0"/>
                    <w:sz w:val="18"/>
                    <w:szCs w:val="18"/>
                  </w:rPr>
                  <w:t xml:space="preserve"> </w:t>
                </w:r>
                <w:sdt>
                  <w:sdtPr>
                    <w:rPr>
                      <w:color w:val="0070C0"/>
                      <w:sz w:val="18"/>
                      <w:szCs w:val="18"/>
                    </w:rPr>
                    <w:alias w:val="E-mail Address"/>
                    <w:id w:val="-725216357"/>
                    <w:placeholder>
                      <w:docPart w:val="E4D9D6F05C1843E38A182991D0195263"/>
                    </w:placeholder>
                    <w:dataBinding w:prefixMappings="xmlns:ns0='http://schemas.microsoft.com/office/2006/coverPageProps' " w:xpath="/ns0:CoverPageProperties[1]/ns0:CompanyEmail[1]" w:storeItemID="{55AF091B-3C7A-41E3-B477-F2FDAA23CFDA}"/>
                    <w:text/>
                  </w:sdtPr>
                  <w:sdtEndPr/>
                  <w:sdtContent>
                    <w:r w:rsidR="006539E3" w:rsidRPr="00807827">
                      <w:rPr>
                        <w:color w:val="0070C0"/>
                        <w:sz w:val="18"/>
                        <w:szCs w:val="18"/>
                      </w:rPr>
                      <w:t>kalongboniface97@gmail.com</w:t>
                    </w:r>
                  </w:sdtContent>
                </w:sdt>
                <w:r w:rsidR="00336ADE" w:rsidRPr="00807827">
                  <w:rPr>
                    <w:color w:val="0070C0"/>
                    <w:sz w:val="18"/>
                    <w:szCs w:val="18"/>
                  </w:rPr>
                  <w:t xml:space="preserve">   </w:t>
                </w:r>
                <w:r w:rsidR="00336ADE">
                  <w:rPr>
                    <w:color w:val="93A299" w:themeColor="accent1"/>
                    <w:sz w:val="18"/>
                    <w:szCs w:val="18"/>
                  </w:rPr>
                  <w:t xml:space="preserve">▪  </w:t>
                </w:r>
                <w:r w:rsidR="00336ADE">
                  <w:rPr>
                    <w:rFonts w:eastAsiaTheme="minorEastAsia"/>
                    <w:color w:val="93A299" w:themeColor="accent1"/>
                    <w:sz w:val="18"/>
                    <w:szCs w:val="18"/>
                  </w:rPr>
                  <w:t xml:space="preserve"> </w:t>
                </w:r>
                <w:sdt>
                  <w:sdtPr>
                    <w:rPr>
                      <w:color w:val="0070C0"/>
                    </w:rPr>
                    <w:id w:val="1863781786"/>
                    <w:placeholder>
                      <w:docPart w:val="640DC7BA09154C57A9A1BD2EBD0337FD"/>
                    </w:placeholder>
                    <w:text/>
                  </w:sdtPr>
                  <w:sdtEndPr/>
                  <w:sdtContent>
                    <w:r w:rsidR="00411F98" w:rsidRPr="00807827">
                      <w:rPr>
                        <w:color w:val="0070C0"/>
                      </w:rPr>
                      <w:t xml:space="preserve">linkedin.com/in/     </w:t>
                    </w:r>
                  </w:sdtContent>
                </w:sdt>
              </w:p>
            </w:tc>
            <w:tc>
              <w:tcPr>
                <w:tcW w:w="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DB6555" w:rsidRDefault="00DB6555">
                <w:pPr>
                  <w:pStyle w:val="NoSpacing"/>
                </w:pPr>
              </w:p>
            </w:tc>
          </w:tr>
        </w:tbl>
        <w:p w:rsidR="00DB6555" w:rsidRDefault="009D23C8">
          <w:pPr>
            <w:rPr>
              <w:b/>
              <w:bCs/>
            </w:rPr>
          </w:pPr>
        </w:p>
      </w:sdtContent>
    </w:sdt>
    <w:p w:rsidR="00DB6555" w:rsidRDefault="00336ADE">
      <w:pPr>
        <w:pStyle w:val="SectionHeading"/>
      </w:pPr>
      <w:r>
        <w:t>Objectives</w:t>
      </w:r>
    </w:p>
    <w:p w:rsidR="00DB6555" w:rsidRDefault="00411F98" w:rsidP="006539E3">
      <w:pPr>
        <w:tabs>
          <w:tab w:val="left" w:pos="2880"/>
        </w:tabs>
      </w:pPr>
      <w:r w:rsidRPr="00513976">
        <w:rPr>
          <w:color w:val="365F91"/>
          <w:sz w:val="32"/>
        </w:rPr>
        <w:t>Data Scientist</w:t>
      </w:r>
      <w:r w:rsidR="006539E3">
        <w:tab/>
      </w:r>
    </w:p>
    <w:p w:rsidR="006539E3" w:rsidRDefault="006539E3" w:rsidP="006539E3">
      <w:pPr>
        <w:tabs>
          <w:tab w:val="left" w:pos="2880"/>
        </w:tabs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53A08C" wp14:editId="7342C81D">
                <wp:extent cx="6400800" cy="11198"/>
                <wp:effectExtent l="0" t="0" r="0" b="8255"/>
                <wp:docPr id="3242" name="Group 3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1198"/>
                          <a:chOff x="0" y="0"/>
                          <a:chExt cx="6896164" cy="12612"/>
                        </a:xfrm>
                      </wpg:grpSpPr>
                      <wps:wsp>
                        <wps:cNvPr id="4221" name="Shape 4221"/>
                        <wps:cNvSpPr/>
                        <wps:spPr>
                          <a:xfrm>
                            <a:off x="0" y="0"/>
                            <a:ext cx="6896164" cy="1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64" h="12612">
                                <a:moveTo>
                                  <a:pt x="0" y="0"/>
                                </a:moveTo>
                                <a:lnTo>
                                  <a:pt x="6896164" y="0"/>
                                </a:lnTo>
                                <a:lnTo>
                                  <a:pt x="6896164" y="12612"/>
                                </a:lnTo>
                                <a:lnTo>
                                  <a:pt x="0" y="12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B8C75" id="Group 3242" o:spid="_x0000_s1026" style="width:7in;height:.9pt;mso-position-horizontal-relative:char;mso-position-vertical-relative:line" coordsize="68961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">
                <v:shape id="Shape 4221" o:spid="_x0000_s1027" style="position:absolute;width:68961;height:126;visibility:visible;mso-wrap-style:square;v-text-anchor:top" coordsize="6896164,1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" path="m,l6896164,r,12612l,12612,,e" fillcolor="#365f91" stroked="f" strokeweight="0">
                  <v:stroke miterlimit="83231f" joinstyle="miter"/>
                  <v:path arrowok="t" textboxrect="0,0,6896164,12612"/>
                </v:shape>
                <w10:anchorlock/>
              </v:group>
            </w:pict>
          </mc:Fallback>
        </mc:AlternateContent>
      </w:r>
    </w:p>
    <w:p w:rsidR="006539E3" w:rsidRDefault="006539E3" w:rsidP="006539E3">
      <w:pPr>
        <w:tabs>
          <w:tab w:val="left" w:pos="2880"/>
        </w:tabs>
      </w:pPr>
      <w:r>
        <w:t>Passionate about data analysis and experiments, mainly focused on user behavior, experience, and engagement, with a solid background in data science and statistics, and using data insights to drive business \growth.</w:t>
      </w:r>
    </w:p>
    <w:p w:rsidR="006539E3" w:rsidRDefault="006539E3" w:rsidP="006539E3">
      <w:pPr>
        <w:tabs>
          <w:tab w:val="left" w:pos="2880"/>
        </w:tabs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53A08C" wp14:editId="7342C81D">
                <wp:extent cx="6400800" cy="11198"/>
                <wp:effectExtent l="0" t="0" r="0" b="825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1198"/>
                          <a:chOff x="0" y="0"/>
                          <a:chExt cx="6896164" cy="12612"/>
                        </a:xfrm>
                      </wpg:grpSpPr>
                      <wps:wsp>
                        <wps:cNvPr id="6" name="Shape 4221"/>
                        <wps:cNvSpPr/>
                        <wps:spPr>
                          <a:xfrm>
                            <a:off x="0" y="0"/>
                            <a:ext cx="6896164" cy="1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64" h="12612">
                                <a:moveTo>
                                  <a:pt x="0" y="0"/>
                                </a:moveTo>
                                <a:lnTo>
                                  <a:pt x="6896164" y="0"/>
                                </a:lnTo>
                                <a:lnTo>
                                  <a:pt x="6896164" y="12612"/>
                                </a:lnTo>
                                <a:lnTo>
                                  <a:pt x="0" y="12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D1F4A" id="Group 1" o:spid="_x0000_s1026" style="width:7in;height:.9pt;mso-position-horizontal-relative:char;mso-position-vertical-relative:line" coordsize="68961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">
                <v:shape id="Shape 4221" o:spid="_x0000_s1027" style="position:absolute;width:68961;height:126;visibility:visible;mso-wrap-style:square;v-text-anchor:top" coordsize="6896164,1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" path="m,l6896164,r,12612l,12612,,e" fillcolor="#365f91" stroked="f" strokeweight="0">
                  <v:stroke miterlimit="83231f" joinstyle="miter"/>
                  <v:path arrowok="t" textboxrect="0,0,6896164,12612"/>
                </v:shape>
                <w10:anchorlock/>
              </v:group>
            </w:pict>
          </mc:Fallback>
        </mc:AlternateContent>
      </w:r>
    </w:p>
    <w:p w:rsidR="00DB6555" w:rsidRDefault="00336ADE">
      <w:pPr>
        <w:pStyle w:val="SectionHeading"/>
      </w:pPr>
      <w:r>
        <w:t>Experience</w:t>
      </w:r>
    </w:p>
    <w:p w:rsidR="00DB6555" w:rsidRDefault="009D23C8">
      <w:pPr>
        <w:pStyle w:val="Subsection"/>
        <w:rPr>
          <w:vanish/>
          <w:specVanish/>
        </w:rPr>
      </w:pPr>
      <w:sdt>
        <w:sdtPr>
          <w:id w:val="2003239693"/>
          <w:placeholder>
            <w:docPart w:val="8489D57FF58844ED9431E414D94A5DC2"/>
          </w:placeholder>
          <w:temporary/>
          <w:showingPlcHdr/>
          <w:text/>
        </w:sdtPr>
        <w:sdtEndPr/>
        <w:sdtContent>
          <w:r w:rsidR="00336ADE">
            <w:t>[Type your job title]</w:t>
          </w:r>
        </w:sdtContent>
      </w:sdt>
    </w:p>
    <w:p w:rsidR="00DB6555" w:rsidRDefault="00336ADE">
      <w:pPr>
        <w:pStyle w:val="NoSpacing"/>
      </w:pPr>
      <w:r>
        <w:rPr>
          <w:rFonts w:asciiTheme="majorHAnsi" w:eastAsiaTheme="majorEastAsia" w:hAnsiTheme="majorHAnsi" w:cstheme="majorBidi"/>
          <w:spacing w:val="24"/>
        </w:rPr>
        <w:t xml:space="preserve"> </w:t>
      </w:r>
      <w:r>
        <w:rPr>
          <w:rFonts w:asciiTheme="majorHAnsi" w:eastAsiaTheme="majorEastAsia" w:hAnsiTheme="majorHAnsi" w:cstheme="majorBidi"/>
          <w:color w:val="93A299" w:themeColor="accent1"/>
          <w:spacing w:val="24"/>
        </w:rPr>
        <w:t>▪</w:t>
      </w:r>
      <w:r>
        <w:rPr>
          <w:rFonts w:asciiTheme="majorHAnsi" w:eastAsiaTheme="majorEastAsia" w:hAnsiTheme="majorHAnsi" w:cstheme="majorBidi"/>
          <w:spacing w:val="24"/>
        </w:rPr>
        <w:t xml:space="preserve"> </w:t>
      </w:r>
      <w:sdt>
        <w:sdtPr>
          <w:id w:val="-313720658"/>
          <w:placeholder>
            <w:docPart w:val="430BFA59C2DF42AFBF6E03669316C2B2"/>
          </w:placeholder>
          <w:temporary/>
          <w:showingPlcHdr/>
          <w:text/>
        </w:sdtPr>
        <w:sdtEndPr/>
        <w:sdtContent>
          <w:r>
            <w:t>[Type the start date]</w:t>
          </w:r>
        </w:sdtContent>
      </w:sdt>
      <w:r>
        <w:t xml:space="preserve"> - </w:t>
      </w:r>
      <w:sdt>
        <w:sdtPr>
          <w:id w:val="1781147080"/>
          <w:placeholder>
            <w:docPart w:val="5EA4C3CCF2A34410AE3901A3B06C983D"/>
          </w:placeholder>
          <w:temporary/>
          <w:showingPlcHdr/>
          <w:text/>
        </w:sdtPr>
        <w:sdtEndPr/>
        <w:sdtContent>
          <w:r>
            <w:t>[Type the end date]</w:t>
          </w:r>
        </w:sdtContent>
      </w:sdt>
    </w:p>
    <w:p w:rsidR="00DB6555" w:rsidRDefault="009D23C8">
      <w:pPr>
        <w:spacing w:line="264" w:lineRule="auto"/>
        <w:rPr>
          <w:color w:val="564B3C" w:themeColor="text2"/>
        </w:rPr>
      </w:pPr>
      <w:sdt>
        <w:sdtPr>
          <w:rPr>
            <w:color w:val="564B3C" w:themeColor="text2"/>
          </w:rPr>
          <w:id w:val="1622417098"/>
          <w:placeholder>
            <w:docPart w:val="EDAEFC03F9274B1A9C6906DDD4483F58"/>
          </w:placeholder>
          <w:temporary/>
          <w:showingPlcHdr/>
          <w:text/>
        </w:sdtPr>
        <w:sdtEndPr/>
        <w:sdtContent>
          <w:r w:rsidR="00336ADE">
            <w:rPr>
              <w:color w:val="564B3C" w:themeColor="text2"/>
            </w:rPr>
            <w:t>[Type the company name]</w:t>
          </w:r>
        </w:sdtContent>
      </w:sdt>
      <w:r w:rsidR="00336ADE">
        <w:rPr>
          <w:color w:val="564B3C" w:themeColor="text2"/>
          <w:spacing w:val="24"/>
        </w:rPr>
        <w:t xml:space="preserve"> </w:t>
      </w:r>
      <w:r w:rsidR="00336ADE">
        <w:rPr>
          <w:rFonts w:asciiTheme="majorHAnsi" w:eastAsiaTheme="majorEastAsia" w:hAnsiTheme="majorHAnsi" w:cstheme="majorBidi"/>
          <w:color w:val="564B3C" w:themeColor="text2"/>
          <w:spacing w:val="24"/>
        </w:rPr>
        <w:t xml:space="preserve">▪ </w:t>
      </w:r>
      <w:sdt>
        <w:sdtPr>
          <w:rPr>
            <w:color w:val="564B3C" w:themeColor="text2"/>
          </w:rPr>
          <w:id w:val="207151858"/>
          <w:placeholder>
            <w:docPart w:val="8ED04D66AE5A4C3C9BA699EC9E6889BC"/>
          </w:placeholder>
          <w:temporary/>
          <w:showingPlcHdr/>
          <w:text/>
        </w:sdtPr>
        <w:sdtEndPr/>
        <w:sdtContent>
          <w:r w:rsidR="00336ADE">
            <w:rPr>
              <w:color w:val="564B3C" w:themeColor="text2"/>
            </w:rPr>
            <w:t>[Type the company address]</w:t>
          </w:r>
        </w:sdtContent>
      </w:sdt>
    </w:p>
    <w:p w:rsidR="00DB6555" w:rsidRDefault="009D23C8" w:rsidP="006539E3">
      <w:pPr>
        <w:tabs>
          <w:tab w:val="left" w:pos="5700"/>
        </w:tabs>
        <w:spacing w:line="264" w:lineRule="auto"/>
        <w:rPr>
          <w:color w:val="000000" w:themeColor="text1"/>
        </w:rPr>
      </w:pPr>
      <w:sdt>
        <w:sdtPr>
          <w:rPr>
            <w:color w:val="000000" w:themeColor="text1"/>
          </w:rPr>
          <w:id w:val="-1399746542"/>
          <w:placeholder>
            <w:docPart w:val="5E99F2C21DFD4278B59770C42E2BCEAB"/>
          </w:placeholder>
          <w:temporary/>
          <w:showingPlcHdr/>
          <w:text/>
        </w:sdtPr>
        <w:sdtEndPr/>
        <w:sdtContent>
          <w:r w:rsidR="00336ADE">
            <w:rPr>
              <w:color w:val="000000" w:themeColor="text1"/>
            </w:rPr>
            <w:t>[Type the job responsibilities]</w:t>
          </w:r>
        </w:sdtContent>
      </w:sdt>
      <w:r w:rsidR="006539E3">
        <w:rPr>
          <w:color w:val="000000" w:themeColor="text1"/>
        </w:rPr>
        <w:tab/>
      </w:r>
    </w:p>
    <w:p w:rsidR="006539E3" w:rsidRDefault="006539E3" w:rsidP="006539E3">
      <w:pPr>
        <w:tabs>
          <w:tab w:val="left" w:pos="5700"/>
        </w:tabs>
        <w:spacing w:line="264" w:lineRule="auto"/>
        <w:rPr>
          <w:color w:val="000000" w:themeColor="text1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53A08C" wp14:editId="7342C81D">
                <wp:extent cx="6400800" cy="11198"/>
                <wp:effectExtent l="0" t="0" r="0" b="8255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1198"/>
                          <a:chOff x="0" y="0"/>
                          <a:chExt cx="6896164" cy="12612"/>
                        </a:xfrm>
                      </wpg:grpSpPr>
                      <wps:wsp>
                        <wps:cNvPr id="10" name="Shape 4221"/>
                        <wps:cNvSpPr/>
                        <wps:spPr>
                          <a:xfrm>
                            <a:off x="0" y="0"/>
                            <a:ext cx="6896164" cy="1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64" h="12612">
                                <a:moveTo>
                                  <a:pt x="0" y="0"/>
                                </a:moveTo>
                                <a:lnTo>
                                  <a:pt x="6896164" y="0"/>
                                </a:lnTo>
                                <a:lnTo>
                                  <a:pt x="6896164" y="12612"/>
                                </a:lnTo>
                                <a:lnTo>
                                  <a:pt x="0" y="12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7F824" id="Group 8" o:spid="_x0000_s1026" style="width:7in;height:.9pt;mso-position-horizontal-relative:char;mso-position-vertical-relative:line" coordsize="68961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">
                <v:shape id="Shape 4221" o:spid="_x0000_s1027" style="position:absolute;width:68961;height:126;visibility:visible;mso-wrap-style:square;v-text-anchor:top" coordsize="6896164,1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" path="m,l6896164,r,12612l,12612,,e" fillcolor="#365f91" stroked="f" strokeweight="0">
                  <v:stroke miterlimit="83231f" joinstyle="miter"/>
                  <v:path arrowok="t" textboxrect="0,0,6896164,12612"/>
                </v:shape>
                <w10:anchorlock/>
              </v:group>
            </w:pict>
          </mc:Fallback>
        </mc:AlternateContent>
      </w:r>
    </w:p>
    <w:p w:rsidR="00DB6555" w:rsidRDefault="00336ADE">
      <w:pPr>
        <w:pStyle w:val="SectionHeading"/>
      </w:pPr>
      <w:r>
        <w:t>Skills</w:t>
      </w:r>
    </w:p>
    <w:tbl>
      <w:tblPr>
        <w:tblStyle w:val="TableGrid0"/>
        <w:tblpPr w:vertAnchor="text" w:tblpX="28" w:tblpY="323"/>
        <w:tblOverlap w:val="never"/>
        <w:tblW w:w="10889" w:type="dxa"/>
        <w:tblInd w:w="0" w:type="dxa"/>
        <w:tblLook w:val="04A0" w:firstRow="1" w:lastRow="0" w:firstColumn="1" w:lastColumn="0" w:noHBand="0" w:noVBand="1"/>
      </w:tblPr>
      <w:tblGrid>
        <w:gridCol w:w="4191"/>
        <w:gridCol w:w="6698"/>
      </w:tblGrid>
      <w:tr w:rsidR="009C5293" w:rsidTr="004178ED">
        <w:trPr>
          <w:trHeight w:val="329"/>
        </w:trPr>
        <w:tc>
          <w:tcPr>
            <w:tcW w:w="4191" w:type="dxa"/>
            <w:tcBorders>
              <w:top w:val="nil"/>
              <w:left w:val="nil"/>
              <w:bottom w:val="nil"/>
              <w:right w:val="nil"/>
            </w:tcBorders>
          </w:tcPr>
          <w:p w:rsidR="009C5293" w:rsidRDefault="009C5293" w:rsidP="00807827">
            <w:pPr>
              <w:tabs>
                <w:tab w:val="center" w:pos="2683"/>
              </w:tabs>
              <w:spacing w:after="0" w:line="259" w:lineRule="auto"/>
            </w:pPr>
            <w:r>
              <w:tab/>
            </w:r>
            <w:r w:rsidR="00807827">
              <w:t xml:space="preserve">    </w:t>
            </w:r>
            <w:r w:rsidR="00807827">
              <w:rPr>
                <w:u w:val="single" w:color="000000"/>
              </w:rPr>
              <w:t>Programming/Statistics</w:t>
            </w:r>
            <w:r>
              <w:t xml:space="preserve"> </w:t>
            </w:r>
          </w:p>
        </w:tc>
        <w:tc>
          <w:tcPr>
            <w:tcW w:w="6698" w:type="dxa"/>
            <w:tcBorders>
              <w:top w:val="nil"/>
              <w:left w:val="nil"/>
              <w:bottom w:val="nil"/>
              <w:right w:val="nil"/>
            </w:tcBorders>
          </w:tcPr>
          <w:p w:rsidR="009C5293" w:rsidRDefault="009C5293" w:rsidP="004178ED">
            <w:pPr>
              <w:tabs>
                <w:tab w:val="center" w:pos="1252"/>
                <w:tab w:val="center" w:pos="3365"/>
                <w:tab w:val="center" w:pos="5657"/>
              </w:tabs>
              <w:spacing w:after="0" w:line="259" w:lineRule="auto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 w:rsidRPr="00807827">
              <w:rPr>
                <w:u w:val="single"/>
              </w:rPr>
              <w:t>Big Data</w:t>
            </w:r>
            <w:r>
              <w:t xml:space="preserve"> </w:t>
            </w:r>
            <w:r>
              <w:tab/>
            </w:r>
            <w:r w:rsidRPr="00807827">
              <w:rPr>
                <w:u w:val="single"/>
              </w:rPr>
              <w:t xml:space="preserve">Visualization </w:t>
            </w:r>
            <w:r>
              <w:tab/>
            </w:r>
            <w:r w:rsidRPr="00807827">
              <w:rPr>
                <w:u w:val="single"/>
              </w:rPr>
              <w:t>Others</w:t>
            </w:r>
            <w:r>
              <w:t xml:space="preserve"> </w:t>
            </w:r>
          </w:p>
        </w:tc>
      </w:tr>
      <w:tr w:rsidR="009C5293" w:rsidTr="004178ED">
        <w:trPr>
          <w:trHeight w:val="817"/>
        </w:trPr>
        <w:tc>
          <w:tcPr>
            <w:tcW w:w="10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C5293" w:rsidRDefault="009C5293" w:rsidP="004178ED">
            <w:pPr>
              <w:tabs>
                <w:tab w:val="center" w:pos="7460"/>
                <w:tab w:val="center" w:pos="9946"/>
              </w:tabs>
              <w:spacing w:after="2" w:line="259" w:lineRule="auto"/>
            </w:pPr>
            <w:r>
              <w:t xml:space="preserve">Proficient: </w:t>
            </w:r>
            <w:r w:rsidR="00807827">
              <w:t xml:space="preserve">          </w:t>
            </w:r>
            <w:r>
              <w:rPr>
                <w:sz w:val="23"/>
              </w:rPr>
              <w:t>R</w:t>
            </w:r>
            <w:r>
              <w:rPr>
                <w:sz w:val="22"/>
              </w:rPr>
              <w:t xml:space="preserve">, </w:t>
            </w:r>
            <w:r>
              <w:rPr>
                <w:sz w:val="23"/>
              </w:rPr>
              <w:t>Python</w:t>
            </w:r>
            <w:r>
              <w:rPr>
                <w:sz w:val="22"/>
              </w:rPr>
              <w:t xml:space="preserve">, Excel, Access </w:t>
            </w:r>
            <w:r>
              <w:rPr>
                <w:sz w:val="22"/>
              </w:rPr>
              <w:tab/>
            </w:r>
            <w:r>
              <w:rPr>
                <w:sz w:val="23"/>
              </w:rPr>
              <w:t>Tableau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proofErr w:type="spellStart"/>
            <w:r>
              <w:rPr>
                <w:sz w:val="23"/>
              </w:rPr>
              <w:t>Git</w:t>
            </w:r>
            <w:proofErr w:type="spellEnd"/>
            <w:r>
              <w:rPr>
                <w:sz w:val="22"/>
              </w:rPr>
              <w:t xml:space="preserve">, </w:t>
            </w:r>
            <w:r>
              <w:rPr>
                <w:sz w:val="23"/>
              </w:rPr>
              <w:t>AWS</w:t>
            </w:r>
            <w:r>
              <w:rPr>
                <w:sz w:val="22"/>
              </w:rPr>
              <w:t xml:space="preserve"> </w:t>
            </w:r>
          </w:p>
          <w:p w:rsidR="009C5293" w:rsidRDefault="009C5293" w:rsidP="004178ED">
            <w:pPr>
              <w:tabs>
                <w:tab w:val="center" w:pos="5490"/>
                <w:tab w:val="center" w:pos="7470"/>
                <w:tab w:val="center" w:pos="9807"/>
              </w:tabs>
              <w:spacing w:after="33" w:line="259" w:lineRule="auto"/>
            </w:pPr>
            <w:r>
              <w:t xml:space="preserve">Intermediate: </w:t>
            </w:r>
            <w:r w:rsidR="00807827">
              <w:t xml:space="preserve">    </w:t>
            </w:r>
            <w:r w:rsidR="00807827">
              <w:rPr>
                <w:sz w:val="23"/>
              </w:rPr>
              <w:t>Mat lab</w:t>
            </w:r>
            <w:r>
              <w:tab/>
            </w:r>
            <w:r>
              <w:rPr>
                <w:sz w:val="23"/>
              </w:rPr>
              <w:t>Spark</w:t>
            </w:r>
            <w:r>
              <w:rPr>
                <w:sz w:val="22"/>
              </w:rPr>
              <w:t xml:space="preserve">, </w:t>
            </w:r>
            <w:r>
              <w:rPr>
                <w:sz w:val="23"/>
              </w:rPr>
              <w:t>Storm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 xml:space="preserve"> PowerPoint</w:t>
            </w:r>
            <w:r>
              <w:rPr>
                <w:sz w:val="22"/>
              </w:rPr>
              <w:tab/>
            </w:r>
            <w:r>
              <w:rPr>
                <w:sz w:val="23"/>
              </w:rPr>
              <w:t>Bash</w:t>
            </w:r>
            <w:r>
              <w:rPr>
                <w:sz w:val="22"/>
              </w:rPr>
              <w:t xml:space="preserve"> </w:t>
            </w:r>
          </w:p>
          <w:p w:rsidR="009C5293" w:rsidRDefault="009C5293" w:rsidP="004178ED">
            <w:pPr>
              <w:tabs>
                <w:tab w:val="center" w:pos="3793"/>
                <w:tab w:val="center" w:pos="9846"/>
              </w:tabs>
              <w:spacing w:after="0" w:line="259" w:lineRule="auto"/>
              <w:rPr>
                <w:sz w:val="22"/>
              </w:rPr>
            </w:pPr>
            <w:r>
              <w:t xml:space="preserve">Basic: </w:t>
            </w:r>
            <w:r>
              <w:rPr>
                <w:sz w:val="23"/>
              </w:rPr>
              <w:t xml:space="preserve">     </w:t>
            </w:r>
            <w:r w:rsidR="00807827">
              <w:rPr>
                <w:sz w:val="23"/>
              </w:rPr>
              <w:t xml:space="preserve">           </w:t>
            </w:r>
            <w:r>
              <w:rPr>
                <w:sz w:val="23"/>
              </w:rPr>
              <w:t>SPSS</w:t>
            </w:r>
            <w:r>
              <w:rPr>
                <w:sz w:val="22"/>
              </w:rPr>
              <w:t xml:space="preserve">, </w:t>
            </w:r>
            <w:r>
              <w:rPr>
                <w:sz w:val="23"/>
              </w:rPr>
              <w:t>SAS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ab/>
            </w:r>
          </w:p>
          <w:p w:rsidR="009C5293" w:rsidRDefault="00807827" w:rsidP="00807827">
            <w:pPr>
              <w:tabs>
                <w:tab w:val="center" w:pos="3793"/>
                <w:tab w:val="center" w:pos="9846"/>
              </w:tabs>
              <w:spacing w:after="0" w:line="259" w:lineRule="auto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66CCF21" wp14:editId="075304D3">
                      <wp:extent cx="6400800" cy="11198"/>
                      <wp:effectExtent l="0" t="0" r="0" b="8255"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0800" cy="11198"/>
                                <a:chOff x="0" y="0"/>
                                <a:chExt cx="6896164" cy="12612"/>
                              </a:xfrm>
                            </wpg:grpSpPr>
                            <wps:wsp>
                              <wps:cNvPr id="18" name="Shape 4221"/>
                              <wps:cNvSpPr/>
                              <wps:spPr>
                                <a:xfrm>
                                  <a:off x="0" y="0"/>
                                  <a:ext cx="6896164" cy="12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96164" h="12612">
                                      <a:moveTo>
                                        <a:pt x="0" y="0"/>
                                      </a:moveTo>
                                      <a:lnTo>
                                        <a:pt x="6896164" y="0"/>
                                      </a:lnTo>
                                      <a:lnTo>
                                        <a:pt x="6896164" y="12612"/>
                                      </a:lnTo>
                                      <a:lnTo>
                                        <a:pt x="0" y="126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65F9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AE8E88" id="Group 17" o:spid="_x0000_s1026" style="width:7in;height:.9pt;mso-position-horizontal-relative:char;mso-position-vertical-relative:line" coordsize="68961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">
                      <v:shape id="Shape 4221" o:spid="_x0000_s1027" style="position:absolute;width:68961;height:126;visibility:visible;mso-wrap-style:square;v-text-anchor:top" coordsize="6896164,1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" path="m,l6896164,r,12612l,12612,,e" fillcolor="#365f91" stroked="f" strokeweight="0">
                        <v:stroke miterlimit="83231f" joinstyle="miter"/>
                        <v:path arrowok="t" textboxrect="0,0,6896164,12612"/>
                      </v:shape>
                      <w10:anchorlock/>
                    </v:group>
                  </w:pict>
                </mc:Fallback>
              </mc:AlternateContent>
            </w:r>
            <w:r w:rsidR="009C5293">
              <w:rPr>
                <w:sz w:val="22"/>
              </w:rPr>
              <w:tab/>
            </w:r>
            <w:r w:rsidR="009C5293">
              <w:rPr>
                <w:sz w:val="35"/>
                <w:vertAlign w:val="superscript"/>
              </w:rPr>
              <w:t xml:space="preserve"> </w:t>
            </w:r>
            <w:r w:rsidR="009C5293">
              <w:rPr>
                <w:sz w:val="34"/>
                <w:vertAlign w:val="superscript"/>
              </w:rPr>
              <w:t xml:space="preserve"> </w:t>
            </w:r>
          </w:p>
        </w:tc>
      </w:tr>
    </w:tbl>
    <w:p w:rsidR="006539E3" w:rsidRDefault="006539E3" w:rsidP="006539E3">
      <w:pPr>
        <w:spacing w:line="264" w:lineRule="auto"/>
        <w:contextualSpacing/>
        <w:rPr>
          <w:color w:val="40382D" w:themeColor="text2" w:themeShade="BF"/>
        </w:rPr>
      </w:pPr>
    </w:p>
    <w:p w:rsidR="00DB6555" w:rsidRDefault="00336ADE">
      <w:pPr>
        <w:pStyle w:val="SectionHeading"/>
      </w:pPr>
      <w:r>
        <w:t>Education</w:t>
      </w:r>
    </w:p>
    <w:p w:rsidR="00DB6555" w:rsidRDefault="006539E3">
      <w:pPr>
        <w:pStyle w:val="Subsection"/>
      </w:pPr>
      <w:r>
        <w:rPr>
          <w:color w:val="564B3C" w:themeColor="text2"/>
        </w:rPr>
        <w:t>University of Energy and Natural Resource, Sunyani</w:t>
      </w:r>
    </w:p>
    <w:p w:rsidR="00DB6555" w:rsidRDefault="006539E3">
      <w:pPr>
        <w:spacing w:after="0" w:line="240" w:lineRule="auto"/>
        <w:rPr>
          <w:rFonts w:asciiTheme="majorHAnsi" w:eastAsiaTheme="majorEastAsia" w:hAnsiTheme="majorHAnsi" w:cstheme="majorBidi"/>
          <w:color w:val="0070C0"/>
        </w:rPr>
      </w:pPr>
      <w:r>
        <w:rPr>
          <w:color w:val="564B3C" w:themeColor="text2"/>
        </w:rPr>
        <w:t>2022</w:t>
      </w:r>
      <w:r w:rsidR="00336ADE">
        <w:rPr>
          <w:color w:val="564B3C" w:themeColor="text2"/>
          <w:spacing w:val="24"/>
        </w:rPr>
        <w:t xml:space="preserve"> </w:t>
      </w:r>
      <w:r w:rsidR="00336ADE">
        <w:rPr>
          <w:rFonts w:asciiTheme="majorHAnsi" w:eastAsiaTheme="majorEastAsia" w:hAnsiTheme="majorHAnsi" w:cstheme="majorBidi"/>
          <w:color w:val="93A299" w:themeColor="accent1"/>
          <w:spacing w:val="24"/>
        </w:rPr>
        <w:t xml:space="preserve">▪ </w:t>
      </w:r>
      <w:r w:rsidRPr="00411F98">
        <w:rPr>
          <w:rFonts w:asciiTheme="majorHAnsi" w:eastAsiaTheme="majorEastAsia" w:hAnsiTheme="majorHAnsi" w:cstheme="majorBidi"/>
          <w:color w:val="0070C0"/>
        </w:rPr>
        <w:t>BSc. Actuarial Science</w:t>
      </w:r>
    </w:p>
    <w:p w:rsidR="00411F98" w:rsidRDefault="00411F98">
      <w:pPr>
        <w:spacing w:after="0" w:line="240" w:lineRule="auto"/>
        <w:rPr>
          <w:color w:val="564B3C" w:themeColor="text2"/>
        </w:rPr>
      </w:pPr>
      <w:r>
        <w:t>Relevant courses:</w:t>
      </w:r>
    </w:p>
    <w:p w:rsidR="00DB6555" w:rsidRDefault="009C5293">
      <w:pPr>
        <w:numPr>
          <w:ilvl w:val="0"/>
          <w:numId w:val="6"/>
        </w:numPr>
        <w:spacing w:line="264" w:lineRule="auto"/>
        <w:contextualSpacing/>
        <w:rPr>
          <w:color w:val="000000" w:themeColor="text1" w:themeShade="BF"/>
        </w:rPr>
      </w:pPr>
      <w:r>
        <w:rPr>
          <w:color w:val="000000" w:themeColor="text1" w:themeShade="BF"/>
        </w:rPr>
        <w:t xml:space="preserve">Probability </w:t>
      </w:r>
    </w:p>
    <w:p w:rsidR="009C5293" w:rsidRDefault="009C5293" w:rsidP="009C5293">
      <w:pPr>
        <w:spacing w:line="264" w:lineRule="auto"/>
        <w:contextualSpacing/>
        <w:rPr>
          <w:color w:val="000000" w:themeColor="text1" w:themeShade="BF"/>
        </w:rPr>
      </w:pPr>
      <w:r>
        <w:rPr>
          <w:color w:val="000000" w:themeColor="text1" w:themeShade="BF"/>
        </w:rPr>
        <w:t>Udemy, Simplilearn, Coursera</w:t>
      </w:r>
    </w:p>
    <w:p w:rsidR="009C5293" w:rsidRDefault="009C5293" w:rsidP="009C5293">
      <w:pPr>
        <w:spacing w:line="264" w:lineRule="auto"/>
        <w:contextualSpacing/>
        <w:rPr>
          <w:rFonts w:asciiTheme="majorHAnsi" w:eastAsiaTheme="majorEastAsia" w:hAnsiTheme="majorHAnsi" w:cstheme="majorBidi"/>
          <w:color w:val="93A299" w:themeColor="accent1"/>
          <w:spacing w:val="24"/>
        </w:rPr>
      </w:pPr>
      <w:r>
        <w:rPr>
          <w:color w:val="000000" w:themeColor="text1" w:themeShade="BF"/>
        </w:rPr>
        <w:t xml:space="preserve">2022 </w:t>
      </w:r>
      <w:r>
        <w:rPr>
          <w:rFonts w:asciiTheme="majorHAnsi" w:eastAsiaTheme="majorEastAsia" w:hAnsiTheme="majorHAnsi" w:cstheme="majorBidi"/>
          <w:color w:val="93A299" w:themeColor="accent1"/>
          <w:spacing w:val="24"/>
        </w:rPr>
        <w:t xml:space="preserve">▪ </w:t>
      </w:r>
      <w:r w:rsidR="00F14C67">
        <w:rPr>
          <w:rFonts w:asciiTheme="majorHAnsi" w:eastAsiaTheme="majorEastAsia" w:hAnsiTheme="majorHAnsi" w:cstheme="majorBidi"/>
          <w:color w:val="0070C0"/>
          <w:spacing w:val="24"/>
        </w:rPr>
        <w:t>Machine Learning, Data Analys</w:t>
      </w:r>
      <w:r w:rsidRPr="0091393D">
        <w:rPr>
          <w:rFonts w:asciiTheme="majorHAnsi" w:eastAsiaTheme="majorEastAsia" w:hAnsiTheme="majorHAnsi" w:cstheme="majorBidi"/>
          <w:color w:val="0070C0"/>
          <w:spacing w:val="24"/>
        </w:rPr>
        <w:t>t</w:t>
      </w:r>
    </w:p>
    <w:p w:rsidR="009C5293" w:rsidRDefault="009C5293" w:rsidP="009C5293">
      <w:pPr>
        <w:spacing w:after="0" w:line="240" w:lineRule="auto"/>
        <w:rPr>
          <w:color w:val="564B3C" w:themeColor="text2"/>
        </w:rPr>
      </w:pPr>
      <w:r>
        <w:t>Relevant courses:</w:t>
      </w:r>
    </w:p>
    <w:p w:rsidR="009C5293" w:rsidRDefault="009C5293" w:rsidP="009C5293">
      <w:pPr>
        <w:spacing w:line="264" w:lineRule="auto"/>
        <w:contextualSpacing/>
        <w:rPr>
          <w:color w:val="000000" w:themeColor="text1" w:themeShade="BF"/>
        </w:rPr>
      </w:pPr>
    </w:p>
    <w:p w:rsidR="006539E3" w:rsidRDefault="006539E3" w:rsidP="006539E3">
      <w:pPr>
        <w:spacing w:line="264" w:lineRule="auto"/>
        <w:contextualSpacing/>
        <w:rPr>
          <w:color w:val="000000" w:themeColor="text1" w:themeShade="BF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53A08C" wp14:editId="7342C81D">
                <wp:extent cx="6400800" cy="11198"/>
                <wp:effectExtent l="0" t="0" r="0" b="8255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1198"/>
                          <a:chOff x="0" y="0"/>
                          <a:chExt cx="6896164" cy="12612"/>
                        </a:xfrm>
                      </wpg:grpSpPr>
                      <wps:wsp>
                        <wps:cNvPr id="16" name="Shape 4221"/>
                        <wps:cNvSpPr/>
                        <wps:spPr>
                          <a:xfrm>
                            <a:off x="0" y="0"/>
                            <a:ext cx="6896164" cy="12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64" h="12612">
                                <a:moveTo>
                                  <a:pt x="0" y="0"/>
                                </a:moveTo>
                                <a:lnTo>
                                  <a:pt x="6896164" y="0"/>
                                </a:lnTo>
                                <a:lnTo>
                                  <a:pt x="6896164" y="12612"/>
                                </a:lnTo>
                                <a:lnTo>
                                  <a:pt x="0" y="126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E0A33" id="Group 15" o:spid="_x0000_s1026" style="width:7in;height:.9pt;mso-position-horizontal-relative:char;mso-position-vertical-relative:line" coordsize="68961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">
                <v:shape id="Shape 4221" o:spid="_x0000_s1027" style="position:absolute;width:68961;height:126;visibility:visible;mso-wrap-style:square;v-text-anchor:top" coordsize="6896164,1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" path="m,l6896164,r,12612l,12612,,e" fillcolor="#365f91" stroked="f" strokeweight="0">
                  <v:stroke miterlimit="83231f" joinstyle="miter"/>
                  <v:path arrowok="t" textboxrect="0,0,6896164,12612"/>
                </v:shape>
                <w10:anchorlock/>
              </v:group>
            </w:pict>
          </mc:Fallback>
        </mc:AlternateContent>
      </w:r>
    </w:p>
    <w:p w:rsidR="006539E3" w:rsidRDefault="006539E3" w:rsidP="006539E3">
      <w:pPr>
        <w:spacing w:line="264" w:lineRule="auto"/>
        <w:contextualSpacing/>
        <w:rPr>
          <w:color w:val="000000" w:themeColor="text1" w:themeShade="BF"/>
        </w:rPr>
      </w:pPr>
    </w:p>
    <w:p w:rsidR="006539E3" w:rsidRDefault="006539E3" w:rsidP="006539E3">
      <w:pPr>
        <w:spacing w:line="264" w:lineRule="auto"/>
        <w:contextualSpacing/>
        <w:rPr>
          <w:color w:val="000000" w:themeColor="text1" w:themeShade="BF"/>
        </w:rPr>
      </w:pPr>
    </w:p>
    <w:p w:rsidR="009426CF" w:rsidRDefault="009426CF" w:rsidP="006539E3">
      <w:pPr>
        <w:spacing w:line="264" w:lineRule="auto"/>
        <w:contextualSpacing/>
        <w:rPr>
          <w:color w:val="000000" w:themeColor="text1" w:themeShade="BF"/>
        </w:rPr>
      </w:pPr>
    </w:p>
    <w:p w:rsidR="009426CF" w:rsidRDefault="009426CF" w:rsidP="006539E3">
      <w:pPr>
        <w:spacing w:line="264" w:lineRule="auto"/>
        <w:contextualSpacing/>
        <w:rPr>
          <w:color w:val="000000" w:themeColor="text1" w:themeShade="BF"/>
        </w:rPr>
      </w:pPr>
    </w:p>
    <w:p w:rsidR="006539E3" w:rsidRDefault="006539E3" w:rsidP="006539E3">
      <w:pPr>
        <w:tabs>
          <w:tab w:val="center" w:pos="8802"/>
        </w:tabs>
        <w:spacing w:after="0" w:line="259" w:lineRule="auto"/>
      </w:pPr>
      <w:r>
        <w:rPr>
          <w:rFonts w:ascii="Calibri" w:eastAsia="Calibri" w:hAnsi="Calibri" w:cs="Calibri"/>
          <w:b/>
          <w:sz w:val="28"/>
        </w:rPr>
        <w:t>Projects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24"/>
        </w:rPr>
        <w:tab/>
      </w:r>
      <w:r>
        <w:rPr>
          <w:sz w:val="18"/>
        </w:rPr>
        <w:t xml:space="preserve">See </w:t>
      </w:r>
      <w:hyperlink r:id="rId10" w:history="1">
        <w:r w:rsidRPr="006539E3">
          <w:rPr>
            <w:rStyle w:val="Hyperlink"/>
            <w:sz w:val="18"/>
          </w:rPr>
          <w:t>lamdoo.github.io</w:t>
        </w:r>
      </w:hyperlink>
      <w:r>
        <w:rPr>
          <w:sz w:val="18"/>
        </w:rPr>
        <w:t xml:space="preserve"> for additional information</w:t>
      </w:r>
    </w:p>
    <w:p w:rsidR="006539E3" w:rsidRDefault="006539E3" w:rsidP="006539E3">
      <w:pPr>
        <w:spacing w:after="123" w:line="259" w:lineRule="auto"/>
        <w:ind w:left="1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B10480" wp14:editId="4B066EC7">
                <wp:extent cx="6372225" cy="88265"/>
                <wp:effectExtent l="0" t="0" r="9525" b="6985"/>
                <wp:docPr id="3026" name="Group 3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225" cy="88265"/>
                          <a:chOff x="0" y="0"/>
                          <a:chExt cx="6896164" cy="12598"/>
                        </a:xfrm>
                      </wpg:grpSpPr>
                      <wps:wsp>
                        <wps:cNvPr id="4237" name="Shape 4237"/>
                        <wps:cNvSpPr/>
                        <wps:spPr>
                          <a:xfrm>
                            <a:off x="0" y="0"/>
                            <a:ext cx="6896164" cy="12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64" h="12598">
                                <a:moveTo>
                                  <a:pt x="0" y="0"/>
                                </a:moveTo>
                                <a:lnTo>
                                  <a:pt x="6896164" y="0"/>
                                </a:lnTo>
                                <a:lnTo>
                                  <a:pt x="6896164" y="12598"/>
                                </a:lnTo>
                                <a:lnTo>
                                  <a:pt x="0" y="125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5F9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62D74" id="Group 3026" o:spid="_x0000_s1026" style="width:501.75pt;height:6.95pt;mso-position-horizontal-relative:char;mso-position-vertical-relative:line" coordsize="68961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">
                <v:shape id="Shape 4237" o:spid="_x0000_s1027" style="position:absolute;width:68961;height:125;visibility:visible;mso-wrap-style:square;v-text-anchor:top" coordsize="6896164,12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" path="m,l6896164,r,12598l,12598,,e" fillcolor="#365f91" stroked="f" strokeweight="0">
                  <v:stroke miterlimit="83231f" joinstyle="miter"/>
                  <v:path arrowok="t" textboxrect="0,0,6896164,12598"/>
                </v:shape>
                <w10:anchorlock/>
              </v:group>
            </w:pict>
          </mc:Fallback>
        </mc:AlternateContent>
      </w:r>
    </w:p>
    <w:p w:rsidR="006539E3" w:rsidRDefault="006539E3" w:rsidP="006539E3">
      <w:pPr>
        <w:spacing w:after="0" w:line="259" w:lineRule="auto"/>
        <w:ind w:left="35"/>
      </w:pPr>
      <w:r>
        <w:t xml:space="preserve">2016 </w:t>
      </w:r>
      <w:proofErr w:type="spellStart"/>
      <w:r>
        <w:rPr>
          <w:rFonts w:ascii="Calibri" w:eastAsia="Calibri" w:hAnsi="Calibri" w:cs="Calibri"/>
          <w:b/>
          <w:color w:val="365F91"/>
        </w:rPr>
        <w:t>SmartCam</w:t>
      </w:r>
      <w:proofErr w:type="spellEnd"/>
      <w:r>
        <w:t xml:space="preserve"> </w:t>
      </w:r>
    </w:p>
    <w:p w:rsidR="006539E3" w:rsidRDefault="006539E3" w:rsidP="006539E3">
      <w:pPr>
        <w:tabs>
          <w:tab w:val="center" w:pos="1233"/>
          <w:tab w:val="center" w:pos="7880"/>
        </w:tabs>
        <w:spacing w:after="0" w:line="259" w:lineRule="auto"/>
      </w:pPr>
      <w:r>
        <w:rPr>
          <w:rFonts w:ascii="Calibri" w:eastAsia="Calibri" w:hAnsi="Calibri" w:cs="Calibri"/>
          <w:sz w:val="22"/>
        </w:rPr>
        <w:tab/>
      </w:r>
      <w:r w:rsidR="008443D1">
        <w:rPr>
          <w:rFonts w:ascii="Calibri" w:eastAsia="Calibri" w:hAnsi="Calibri" w:cs="Calibri"/>
          <w:sz w:val="22"/>
        </w:rPr>
        <w:t xml:space="preserve">             </w:t>
      </w:r>
      <w:r w:rsidR="008443D1" w:rsidRPr="008443D1">
        <w:rPr>
          <w:u w:val="single"/>
        </w:rPr>
        <w:t>Computer Vision</w:t>
      </w:r>
      <w:r>
        <w:t xml:space="preserve"> </w:t>
      </w:r>
      <w:r>
        <w:tab/>
      </w:r>
      <w:r w:rsidRPr="00411F98">
        <w:rPr>
          <w:b/>
          <w:sz w:val="23"/>
        </w:rPr>
        <w:t>Python</w:t>
      </w:r>
      <w:r w:rsidRPr="00411F98">
        <w:rPr>
          <w:b/>
          <w:sz w:val="22"/>
        </w:rPr>
        <w:t xml:space="preserve">, </w:t>
      </w:r>
      <w:proofErr w:type="spellStart"/>
      <w:r w:rsidRPr="00411F98">
        <w:rPr>
          <w:b/>
          <w:sz w:val="23"/>
        </w:rPr>
        <w:t>OpenCV</w:t>
      </w:r>
      <w:proofErr w:type="spellEnd"/>
      <w:r w:rsidRPr="00411F98">
        <w:rPr>
          <w:b/>
          <w:sz w:val="22"/>
        </w:rPr>
        <w:t>,</w:t>
      </w:r>
      <w:r w:rsidRPr="00411F98">
        <w:rPr>
          <w:b/>
          <w:sz w:val="23"/>
        </w:rPr>
        <w:t xml:space="preserve"> </w:t>
      </w:r>
      <w:proofErr w:type="spellStart"/>
      <w:r w:rsidRPr="00411F98">
        <w:rPr>
          <w:b/>
          <w:sz w:val="23"/>
        </w:rPr>
        <w:t>TensorFlow</w:t>
      </w:r>
      <w:proofErr w:type="spellEnd"/>
      <w:r w:rsidRPr="00411F98">
        <w:rPr>
          <w:b/>
          <w:sz w:val="22"/>
        </w:rPr>
        <w:t>,</w:t>
      </w:r>
      <w:r w:rsidRPr="00411F98">
        <w:rPr>
          <w:b/>
          <w:sz w:val="23"/>
        </w:rPr>
        <w:t xml:space="preserve"> AWS</w:t>
      </w:r>
      <w:r w:rsidRPr="00411F98">
        <w:rPr>
          <w:b/>
          <w:sz w:val="22"/>
        </w:rPr>
        <w:t xml:space="preserve"> (</w:t>
      </w:r>
      <w:r w:rsidRPr="00411F98">
        <w:rPr>
          <w:b/>
          <w:sz w:val="23"/>
        </w:rPr>
        <w:t>EC2</w:t>
      </w:r>
      <w:r w:rsidRPr="00411F98">
        <w:rPr>
          <w:b/>
          <w:sz w:val="22"/>
        </w:rPr>
        <w:t>,</w:t>
      </w:r>
      <w:r w:rsidRPr="00411F98">
        <w:rPr>
          <w:b/>
          <w:sz w:val="23"/>
        </w:rPr>
        <w:t xml:space="preserve"> S3</w:t>
      </w:r>
      <w:r w:rsidRPr="00411F98">
        <w:rPr>
          <w:b/>
          <w:sz w:val="22"/>
        </w:rPr>
        <w:t>,</w:t>
      </w:r>
      <w:r w:rsidRPr="00411F98">
        <w:rPr>
          <w:b/>
          <w:sz w:val="23"/>
        </w:rPr>
        <w:t xml:space="preserve"> </w:t>
      </w:r>
      <w:proofErr w:type="spellStart"/>
      <w:r w:rsidRPr="00411F98">
        <w:rPr>
          <w:b/>
          <w:sz w:val="23"/>
        </w:rPr>
        <w:t>DynamoDB</w:t>
      </w:r>
      <w:proofErr w:type="spellEnd"/>
      <w:r w:rsidRPr="00411F98">
        <w:rPr>
          <w:b/>
          <w:sz w:val="22"/>
        </w:rPr>
        <w:t>)</w:t>
      </w:r>
      <w:r>
        <w:rPr>
          <w:sz w:val="23"/>
        </w:rPr>
        <w:t xml:space="preserve"> </w:t>
      </w:r>
    </w:p>
    <w:p w:rsidR="006539E3" w:rsidRDefault="006539E3" w:rsidP="006539E3">
      <w:pPr>
        <w:spacing w:after="177"/>
        <w:ind w:left="770" w:right="151"/>
      </w:pPr>
      <w:r>
        <w:t>A scalable cloud-based video monitoring system that features motion detection, face counting, and image recognition.</w:t>
      </w:r>
    </w:p>
    <w:p w:rsidR="006539E3" w:rsidRDefault="006539E3" w:rsidP="006539E3">
      <w:pPr>
        <w:tabs>
          <w:tab w:val="center" w:pos="9316"/>
        </w:tabs>
        <w:spacing w:after="32" w:line="259" w:lineRule="auto"/>
        <w:ind w:left="-15"/>
      </w:pPr>
      <w:r>
        <w:t xml:space="preserve">2015 </w:t>
      </w:r>
      <w:r>
        <w:rPr>
          <w:rFonts w:ascii="Calibri" w:eastAsia="Calibri" w:hAnsi="Calibri" w:cs="Calibri"/>
          <w:b/>
          <w:color w:val="365F91"/>
        </w:rPr>
        <w:t>Forest cover type prediction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 w:rsidRPr="00411F98">
        <w:rPr>
          <w:b/>
          <w:sz w:val="23"/>
        </w:rPr>
        <w:t>Python</w:t>
      </w:r>
      <w:r w:rsidRPr="00411F98">
        <w:rPr>
          <w:b/>
          <w:sz w:val="22"/>
        </w:rPr>
        <w:t>,</w:t>
      </w:r>
      <w:r w:rsidRPr="00411F98">
        <w:rPr>
          <w:b/>
          <w:sz w:val="23"/>
        </w:rPr>
        <w:t xml:space="preserve"> </w:t>
      </w:r>
      <w:proofErr w:type="spellStart"/>
      <w:r w:rsidRPr="00411F98">
        <w:rPr>
          <w:b/>
          <w:sz w:val="23"/>
        </w:rPr>
        <w:t>Scikit</w:t>
      </w:r>
      <w:proofErr w:type="spellEnd"/>
      <w:r w:rsidRPr="00411F98">
        <w:rPr>
          <w:b/>
          <w:sz w:val="23"/>
        </w:rPr>
        <w:t>-Learn</w:t>
      </w:r>
      <w:r w:rsidRPr="00411F98">
        <w:rPr>
          <w:b/>
          <w:sz w:val="22"/>
        </w:rPr>
        <w:t>,</w:t>
      </w:r>
      <w:r w:rsidRPr="00411F98">
        <w:rPr>
          <w:b/>
          <w:sz w:val="23"/>
        </w:rPr>
        <w:t xml:space="preserve"> </w:t>
      </w:r>
      <w:proofErr w:type="spellStart"/>
      <w:r w:rsidRPr="00411F98">
        <w:rPr>
          <w:b/>
          <w:sz w:val="23"/>
        </w:rPr>
        <w:t>Matplotlib</w:t>
      </w:r>
      <w:proofErr w:type="spellEnd"/>
    </w:p>
    <w:p w:rsidR="006539E3" w:rsidRPr="00411F98" w:rsidRDefault="006539E3" w:rsidP="006539E3">
      <w:pPr>
        <w:spacing w:after="32" w:line="259" w:lineRule="auto"/>
        <w:ind w:left="715"/>
        <w:rPr>
          <w:u w:val="single"/>
        </w:rPr>
      </w:pPr>
      <w:r w:rsidRPr="00411F98">
        <w:rPr>
          <w:u w:val="single"/>
        </w:rPr>
        <w:t xml:space="preserve">Machine Learning </w:t>
      </w:r>
    </w:p>
    <w:p w:rsidR="006539E3" w:rsidRDefault="006539E3" w:rsidP="006539E3">
      <w:pPr>
        <w:spacing w:after="495"/>
        <w:ind w:left="730"/>
      </w:pPr>
      <w:r>
        <w:t xml:space="preserve">A </w:t>
      </w:r>
      <w:proofErr w:type="spellStart"/>
      <w:r>
        <w:t>Kaggle</w:t>
      </w:r>
      <w:proofErr w:type="spellEnd"/>
      <w:r>
        <w:t xml:space="preserve"> competition: predictions of the predominant kind of tree cov</w:t>
      </w:r>
      <w:r w:rsidR="00BD3FA5">
        <w:t xml:space="preserve">er, from strictly cartographic </w:t>
      </w:r>
      <w:r>
        <w:t xml:space="preserve">variables such as </w:t>
      </w:r>
      <w:r w:rsidR="00411F98">
        <w:t>elevation and</w:t>
      </w:r>
      <w:r>
        <w:t xml:space="preserve"> soil type, using random forests, SVMs, </w:t>
      </w:r>
      <w:proofErr w:type="spellStart"/>
      <w:r>
        <w:t>kNNs</w:t>
      </w:r>
      <w:proofErr w:type="spellEnd"/>
      <w:r>
        <w:t xml:space="preserve">, Naive Bayes, Gradient Descent </w:t>
      </w:r>
    </w:p>
    <w:p w:rsidR="006539E3" w:rsidRDefault="006539E3" w:rsidP="006539E3">
      <w:pPr>
        <w:tabs>
          <w:tab w:val="center" w:pos="10718"/>
        </w:tabs>
        <w:spacing w:after="80" w:line="259" w:lineRule="auto"/>
      </w:pPr>
      <w:r>
        <w:t xml:space="preserve">2015 </w:t>
      </w:r>
      <w:r>
        <w:rPr>
          <w:rFonts w:ascii="Calibri" w:eastAsia="Calibri" w:hAnsi="Calibri" w:cs="Calibri"/>
          <w:b/>
          <w:color w:val="365F91"/>
        </w:rPr>
        <w:t>Investigating the effect of competition on the ability to solve arithmetic problems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 w:rsidRPr="00411F98">
        <w:rPr>
          <w:b/>
          <w:sz w:val="23"/>
        </w:rPr>
        <w:t>R</w:t>
      </w:r>
      <w:r>
        <w:rPr>
          <w:sz w:val="23"/>
        </w:rPr>
        <w:t xml:space="preserve"> </w:t>
      </w:r>
    </w:p>
    <w:p w:rsidR="006539E3" w:rsidRPr="00411F98" w:rsidRDefault="006539E3" w:rsidP="006539E3">
      <w:pPr>
        <w:spacing w:after="32" w:line="259" w:lineRule="auto"/>
        <w:ind w:left="715"/>
        <w:rPr>
          <w:u w:val="single"/>
        </w:rPr>
      </w:pPr>
      <w:r w:rsidRPr="00411F98">
        <w:rPr>
          <w:u w:val="single"/>
        </w:rPr>
        <w:t xml:space="preserve">Field Experiments </w:t>
      </w:r>
    </w:p>
    <w:p w:rsidR="006539E3" w:rsidRDefault="00411F98" w:rsidP="006539E3">
      <w:pPr>
        <w:spacing w:after="454"/>
        <w:ind w:left="692"/>
      </w:pPr>
      <w:r>
        <w:t xml:space="preserve">A randomized controlled trial in which 300+ participants were assigned to a control </w:t>
      </w:r>
      <w:r w:rsidR="006539E3">
        <w:t>group or o</w:t>
      </w:r>
      <w:r>
        <w:t xml:space="preserve">ne of two test groups </w:t>
      </w:r>
      <w:r w:rsidR="006539E3">
        <w:t xml:space="preserve">to evaluate the effect of competition (being compared to no one or someone </w:t>
      </w:r>
      <w:r>
        <w:t>better.</w:t>
      </w:r>
    </w:p>
    <w:p w:rsidR="006539E3" w:rsidRDefault="006539E3" w:rsidP="006539E3">
      <w:pPr>
        <w:tabs>
          <w:tab w:val="center" w:pos="10740"/>
        </w:tabs>
        <w:spacing w:after="0" w:line="259" w:lineRule="auto"/>
      </w:pPr>
      <w:r>
        <w:t xml:space="preserve">2014 </w:t>
      </w:r>
      <w:r>
        <w:rPr>
          <w:rFonts w:ascii="Calibri" w:eastAsia="Calibri" w:hAnsi="Calibri" w:cs="Calibri"/>
          <w:b/>
          <w:color w:val="365F91"/>
        </w:rPr>
        <w:t>Different models of Harmonized Index of Consumer Prices (HICP) in Spain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 w:rsidRPr="00411F98">
        <w:rPr>
          <w:b/>
          <w:sz w:val="23"/>
        </w:rPr>
        <w:t>SPSS</w:t>
      </w:r>
    </w:p>
    <w:p w:rsidR="006539E3" w:rsidRPr="00411F98" w:rsidRDefault="006539E3" w:rsidP="006539E3">
      <w:pPr>
        <w:spacing w:after="0" w:line="259" w:lineRule="auto"/>
        <w:ind w:left="715"/>
        <w:rPr>
          <w:u w:val="single"/>
        </w:rPr>
      </w:pPr>
      <w:r w:rsidRPr="00411F98">
        <w:rPr>
          <w:u w:val="single"/>
        </w:rPr>
        <w:t xml:space="preserve">Time Series </w:t>
      </w:r>
    </w:p>
    <w:p w:rsidR="006539E3" w:rsidRDefault="006539E3" w:rsidP="006539E3">
      <w:pPr>
        <w:ind w:left="770"/>
      </w:pPr>
      <w:r>
        <w:t xml:space="preserve">Forecasts based on exponential smoothing, ARIMA, and transfer function (using petrol price as independent variable) models. </w:t>
      </w:r>
    </w:p>
    <w:p w:rsidR="006539E3" w:rsidRDefault="006539E3" w:rsidP="006539E3">
      <w:pPr>
        <w:spacing w:line="264" w:lineRule="auto"/>
        <w:contextualSpacing/>
        <w:rPr>
          <w:color w:val="000000" w:themeColor="text1" w:themeShade="BF"/>
        </w:rPr>
      </w:pPr>
    </w:p>
    <w:p w:rsidR="00DB6555" w:rsidRDefault="00336ADE">
      <w:pPr>
        <w:pStyle w:val="SectionHeading"/>
      </w:pPr>
      <w:r>
        <w:t>References</w:t>
      </w:r>
    </w:p>
    <w:p w:rsidR="00BD3FA5" w:rsidRDefault="009D23C8">
      <w:pPr>
        <w:tabs>
          <w:tab w:val="left" w:pos="2670"/>
        </w:tabs>
        <w:spacing w:after="0" w:line="240" w:lineRule="auto"/>
        <w:rPr>
          <w:color w:val="000000" w:themeColor="text1"/>
        </w:rPr>
      </w:pPr>
      <w:sdt>
        <w:sdtPr>
          <w:rPr>
            <w:color w:val="000000" w:themeColor="text1"/>
          </w:rPr>
          <w:id w:val="1129900913"/>
          <w:placeholder>
            <w:docPart w:val="DFD909C9E8D843ECAAC0213D0E040A99"/>
          </w:placeholder>
          <w:temporary/>
          <w:showingPlcHdr/>
          <w:text/>
        </w:sdtPr>
        <w:sdtEndPr/>
        <w:sdtContent>
          <w:r w:rsidR="00336ADE">
            <w:rPr>
              <w:color w:val="000000" w:themeColor="text1"/>
            </w:rPr>
            <w:t>[Type your references]</w:t>
          </w:r>
        </w:sdtContent>
      </w:sdt>
    </w:p>
    <w:p w:rsidR="00BD3FA5" w:rsidRPr="00BD3FA5" w:rsidRDefault="00BD3FA5" w:rsidP="00BD3FA5"/>
    <w:p w:rsidR="00BD3FA5" w:rsidRPr="00BD3FA5" w:rsidRDefault="00BD3FA5" w:rsidP="00BD3FA5"/>
    <w:p w:rsidR="00BD3FA5" w:rsidRPr="00BD3FA5" w:rsidRDefault="00BD3FA5" w:rsidP="00BD3FA5"/>
    <w:p w:rsidR="00DB6555" w:rsidRPr="00BD3FA5" w:rsidRDefault="00DB6555" w:rsidP="00BD3FA5">
      <w:pPr>
        <w:jc w:val="center"/>
      </w:pPr>
    </w:p>
    <w:sectPr w:rsidR="00DB6555" w:rsidRPr="00BD3FA5">
      <w:footerReference w:type="default" r:id="rId11"/>
      <w:headerReference w:type="first" r:id="rId12"/>
      <w:type w:val="continuous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3C8" w:rsidRDefault="009D23C8">
      <w:pPr>
        <w:spacing w:after="0" w:line="240" w:lineRule="auto"/>
      </w:pPr>
      <w:r>
        <w:separator/>
      </w:r>
    </w:p>
  </w:endnote>
  <w:endnote w:type="continuationSeparator" w:id="0">
    <w:p w:rsidR="009D23C8" w:rsidRDefault="009D2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555" w:rsidRDefault="00336ADE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editId="577F9C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Bkgd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B6555" w:rsidRDefault="00DB655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Bkgd: 1" o:spid="_x0000_s1026" style="position:absolute;margin-left:0;margin-top:0;width:588.75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:rsidR="00DB6555" w:rsidRDefault="00DB655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editId="55950E0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9060" cy="8558530"/>
              <wp:effectExtent l="0" t="0" r="0" b="0"/>
              <wp:wrapNone/>
              <wp:docPr id="9" name="Bkgd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9060" cy="8558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B6555" w:rsidRDefault="00DB655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Bkgd: 2" o:spid="_x0000_s1027" style="position:absolute;margin-left:0;margin-top:0;width:507.8pt;height:673.9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" stroked="f" strokeweight="2pt">
              <v:fill opacity="54484f"/>
              <v:textbox inset="2.53903mm,1.2695mm,2.53903mm,1.2695mm">
                <w:txbxContent>
                  <w:p w:rsidR="00DB6555" w:rsidRDefault="00DB655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editId="4020270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98870" cy="8229600"/>
              <wp:effectExtent l="0" t="0" r="0" b="0"/>
              <wp:wrapNone/>
              <wp:docPr id="11" name="Bkgd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8870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B6555" w:rsidRDefault="00DB655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Bkgd: 3" o:spid="_x0000_s1028" style="position:absolute;margin-left:0;margin-top:0;width:488.1pt;height:9in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" stroked="f" strokeweight=".5pt">
              <v:stroke linestyle="thinThin"/>
              <v:textbox inset="2.53903mm,1.2695mm,2.53903mm,1.2695mm">
                <w:txbxContent>
                  <w:p w:rsidR="00DB6555" w:rsidRDefault="00DB655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editId="12486D2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9372600</wp:posOffset>
                  </wp:positionV>
                </mc:Fallback>
              </mc:AlternateContent>
              <wp:extent cx="6127750" cy="246380"/>
              <wp:effectExtent l="0" t="0" r="0" b="0"/>
              <wp:wrapSquare wrapText="bothSides"/>
              <wp:docPr id="13" name="D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77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B6555" w:rsidRDefault="009D23C8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placeholder>
                                <w:docPart w:val="22061BFADD4C4E9B84F1FE1258AA39E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6539E3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 xml:space="preserve">Kalong </w:t>
                              </w:r>
                              <w:r w:rsidR="00BD3FA5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Boniface</w:t>
                              </w:r>
                            </w:sdtContent>
                          </w:sdt>
                          <w:r w:rsidR="00336ADE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336ADE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336ADE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336ADE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336ADE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845AF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336ADE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Date" o:spid="_x0000_s1029" style="position:absolute;margin-left:0;margin-top:0;width:482.5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" filled="f" stroked="f" strokeweight="2pt">
              <v:textbox inset="0,0,0,0">
                <w:txbxContent>
                  <w:p w:rsidR="00DB6555" w:rsidRDefault="009D23C8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placeholder>
                          <w:docPart w:val="22061BFADD4C4E9B84F1FE1258AA39EA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r w:rsidR="006539E3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 xml:space="preserve">Kalong </w:t>
                        </w:r>
                        <w:r w:rsidR="00BD3FA5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Boniface</w:t>
                        </w:r>
                      </w:sdtContent>
                    </w:sdt>
                    <w:r w:rsidR="00336ADE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336ADE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336ADE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336ADE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336ADE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3845AF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336ADE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3C8" w:rsidRDefault="009D23C8">
      <w:pPr>
        <w:spacing w:after="0" w:line="240" w:lineRule="auto"/>
      </w:pPr>
      <w:r>
        <w:separator/>
      </w:r>
    </w:p>
  </w:footnote>
  <w:footnote w:type="continuationSeparator" w:id="0">
    <w:p w:rsidR="009D23C8" w:rsidRDefault="009D2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555" w:rsidRDefault="00336A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editId="48A3F3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2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0B8B4774" id="Rounded Rectangle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editId="0B2792B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1B756AE6"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editId="0833DCA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6985"/>
              <wp:wrapNone/>
              <wp:docPr id="4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202AD" w:rsidRDefault="00C202AD" w:rsidP="00C202AD">
                          <w:pPr>
                            <w:jc w:val="center"/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id="Rectangle 21" o:spid="_x0000_s1030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" stroked="f" strokeweight=".5pt">
              <v:stroke linestyle="thinThin"/>
              <v:textbox inset="2.53903mm,1.2695mm,2.53903mm,1.2695mm">
                <w:txbxContent>
                  <w:p w:rsidR="00C202AD" w:rsidRDefault="00C202AD" w:rsidP="00C202AD">
                    <w:pPr>
                      <w:jc w:val="cente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B09B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9E3"/>
    <w:rsid w:val="00336ADE"/>
    <w:rsid w:val="003845AF"/>
    <w:rsid w:val="00411F98"/>
    <w:rsid w:val="006539E3"/>
    <w:rsid w:val="00807827"/>
    <w:rsid w:val="008443D1"/>
    <w:rsid w:val="0091393D"/>
    <w:rsid w:val="009426CF"/>
    <w:rsid w:val="009C5293"/>
    <w:rsid w:val="009D23C8"/>
    <w:rsid w:val="00BD3FA5"/>
    <w:rsid w:val="00C202AD"/>
    <w:rsid w:val="00DB6555"/>
    <w:rsid w:val="00F1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023C9C"/>
  <w15:docId w15:val="{F77AE1A3-7CA9-4FFF-BE09-04AD43A7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14:numForm w14:val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Pr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">
    <w:name w:val="Subsection"/>
    <w:basedOn w:val="Heading2"/>
    <w:qFormat/>
    <w:pPr>
      <w:spacing w:before="0"/>
    </w:pPr>
    <w:rPr>
      <w:rFonts w:asciiTheme="minorHAnsi" w:hAnsiTheme="minorHAnsi"/>
      <w:color w:val="93A299" w:themeColor="accent1"/>
      <w:sz w:val="21"/>
    </w:rPr>
  </w:style>
  <w:style w:type="character" w:styleId="Hyperlink">
    <w:name w:val="Hyperlink"/>
    <w:basedOn w:val="DefaultParagraphFont"/>
    <w:uiPriority w:val="99"/>
    <w:unhideWhenUsed/>
    <w:rsid w:val="006539E3"/>
    <w:rPr>
      <w:color w:val="CCCC00" w:themeColor="hyperlink"/>
      <w:u w:val="single"/>
    </w:rPr>
  </w:style>
  <w:style w:type="table" w:customStyle="1" w:styleId="TableGrid0">
    <w:name w:val="TableGrid"/>
    <w:rsid w:val="009C529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lamdo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Apothecar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F8A51B8696C46FCB7EC6DAEBE945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0891BB-8E32-4E28-ABAD-4B8CC35C05B2}"/>
      </w:docPartPr>
      <w:docPartBody>
        <w:p w:rsidR="00E30A27" w:rsidRDefault="003351E1">
          <w:pPr>
            <w:pStyle w:val="3F8A51B8696C46FCB7EC6DAEBE945954"/>
          </w:pPr>
          <w:r>
            <w:t>Choose a building block.</w:t>
          </w:r>
        </w:p>
      </w:docPartBody>
    </w:docPart>
    <w:docPart>
      <w:docPartPr>
        <w:name w:val="79F0A7AAAC8A4516B1DBB103BEB58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5F28B-54C5-4226-94EE-EDD52A1D34A7}"/>
      </w:docPartPr>
      <w:docPartBody>
        <w:p w:rsidR="00E30A27" w:rsidRDefault="003351E1">
          <w:pPr>
            <w:pStyle w:val="79F0A7AAAC8A4516B1DBB103BEB586DB"/>
          </w:pPr>
          <w:r>
            <w:t>[Type Your Name]</w:t>
          </w:r>
        </w:p>
      </w:docPartBody>
    </w:docPart>
    <w:docPart>
      <w:docPartPr>
        <w:name w:val="18FB2942AC63408A9577863903947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2F2AD-0287-49F3-A363-A446F3999D6E}"/>
      </w:docPartPr>
      <w:docPartBody>
        <w:p w:rsidR="00E30A27" w:rsidRDefault="003351E1">
          <w:pPr>
            <w:pStyle w:val="18FB2942AC63408A95778639039475AC"/>
          </w:pPr>
          <w:r>
            <w:rPr>
              <w:color w:val="44546A" w:themeColor="text2"/>
            </w:rPr>
            <w:t>[Type your address]</w:t>
          </w:r>
        </w:p>
      </w:docPartBody>
    </w:docPart>
    <w:docPart>
      <w:docPartPr>
        <w:name w:val="CFA11C9E62B048169FAD7D98EC3A3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6B276-C435-4A20-80D9-9FEF9819BB30}"/>
      </w:docPartPr>
      <w:docPartBody>
        <w:p w:rsidR="00E30A27" w:rsidRDefault="003351E1">
          <w:pPr>
            <w:pStyle w:val="CFA11C9E62B048169FAD7D98EC3A3586"/>
          </w:pPr>
          <w:r>
            <w:rPr>
              <w:color w:val="44546A" w:themeColor="text2"/>
            </w:rPr>
            <w:t>[Type your phone number]</w:t>
          </w:r>
        </w:p>
      </w:docPartBody>
    </w:docPart>
    <w:docPart>
      <w:docPartPr>
        <w:name w:val="E4D9D6F05C1843E38A182991D0195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12AB1-A5CC-4078-A70A-F83F654EEFDA}"/>
      </w:docPartPr>
      <w:docPartBody>
        <w:p w:rsidR="00E30A27" w:rsidRDefault="003351E1">
          <w:pPr>
            <w:pStyle w:val="E4D9D6F05C1843E38A182991D0195263"/>
          </w:pPr>
          <w:r>
            <w:rPr>
              <w:color w:val="44546A" w:themeColor="text2"/>
            </w:rPr>
            <w:t>[Type your e-mail]</w:t>
          </w:r>
        </w:p>
      </w:docPartBody>
    </w:docPart>
    <w:docPart>
      <w:docPartPr>
        <w:name w:val="640DC7BA09154C57A9A1BD2EBD033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C2712B-D115-4523-A661-103289C0B85F}"/>
      </w:docPartPr>
      <w:docPartBody>
        <w:p w:rsidR="00E30A27" w:rsidRDefault="003351E1">
          <w:pPr>
            <w:pStyle w:val="640DC7BA09154C57A9A1BD2EBD0337FD"/>
          </w:pPr>
          <w:r>
            <w:rPr>
              <w:color w:val="5B9BD5" w:themeColor="accent1"/>
              <w:sz w:val="18"/>
              <w:szCs w:val="18"/>
            </w:rPr>
            <w:t>[Type your website]</w:t>
          </w:r>
        </w:p>
      </w:docPartBody>
    </w:docPart>
    <w:docPart>
      <w:docPartPr>
        <w:name w:val="8489D57FF58844ED9431E414D94A5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0F86F-6BAA-4EF3-854E-B0851BAE597F}"/>
      </w:docPartPr>
      <w:docPartBody>
        <w:p w:rsidR="00E30A27" w:rsidRDefault="003351E1">
          <w:pPr>
            <w:pStyle w:val="8489D57FF58844ED9431E414D94A5DC2"/>
          </w:pPr>
          <w:r>
            <w:t>[Type your job title]</w:t>
          </w:r>
        </w:p>
      </w:docPartBody>
    </w:docPart>
    <w:docPart>
      <w:docPartPr>
        <w:name w:val="430BFA59C2DF42AFBF6E03669316C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6ADAC-AAC9-4144-936B-8F2BCC286250}"/>
      </w:docPartPr>
      <w:docPartBody>
        <w:p w:rsidR="00E30A27" w:rsidRDefault="003351E1">
          <w:pPr>
            <w:pStyle w:val="430BFA59C2DF42AFBF6E03669316C2B2"/>
          </w:pPr>
          <w:r>
            <w:rPr>
              <w:color w:val="000000" w:themeColor="text1"/>
            </w:rPr>
            <w:t>[Type the start date]</w:t>
          </w:r>
        </w:p>
      </w:docPartBody>
    </w:docPart>
    <w:docPart>
      <w:docPartPr>
        <w:name w:val="5EA4C3CCF2A34410AE3901A3B06C9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6F518-02E2-408F-BC31-2454DCF26240}"/>
      </w:docPartPr>
      <w:docPartBody>
        <w:p w:rsidR="00E30A27" w:rsidRDefault="003351E1">
          <w:pPr>
            <w:pStyle w:val="5EA4C3CCF2A34410AE3901A3B06C983D"/>
          </w:pPr>
          <w:r>
            <w:rPr>
              <w:color w:val="000000" w:themeColor="text1"/>
            </w:rPr>
            <w:t>[Type the end date]</w:t>
          </w:r>
        </w:p>
      </w:docPartBody>
    </w:docPart>
    <w:docPart>
      <w:docPartPr>
        <w:name w:val="EDAEFC03F9274B1A9C6906DDD4483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DB15B-F58A-4A67-9A3B-2DE2D498C197}"/>
      </w:docPartPr>
      <w:docPartBody>
        <w:p w:rsidR="00E30A27" w:rsidRDefault="003351E1">
          <w:pPr>
            <w:pStyle w:val="EDAEFC03F9274B1A9C6906DDD4483F58"/>
          </w:pPr>
          <w:r>
            <w:rPr>
              <w:color w:val="44546A" w:themeColor="text2"/>
            </w:rPr>
            <w:t>[Type the company name]</w:t>
          </w:r>
        </w:p>
      </w:docPartBody>
    </w:docPart>
    <w:docPart>
      <w:docPartPr>
        <w:name w:val="8ED04D66AE5A4C3C9BA699EC9E688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53239-EE61-4F29-8953-8A7F504118BF}"/>
      </w:docPartPr>
      <w:docPartBody>
        <w:p w:rsidR="00E30A27" w:rsidRDefault="003351E1">
          <w:pPr>
            <w:pStyle w:val="8ED04D66AE5A4C3C9BA699EC9E6889BC"/>
          </w:pPr>
          <w:r>
            <w:rPr>
              <w:color w:val="44546A" w:themeColor="text2"/>
            </w:rPr>
            <w:t>[Type the company address]</w:t>
          </w:r>
        </w:p>
      </w:docPartBody>
    </w:docPart>
    <w:docPart>
      <w:docPartPr>
        <w:name w:val="5E99F2C21DFD4278B59770C42E2BC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89A24-30C2-47A0-B7F3-0252DDD0FED6}"/>
      </w:docPartPr>
      <w:docPartBody>
        <w:p w:rsidR="00E30A27" w:rsidRDefault="003351E1">
          <w:pPr>
            <w:pStyle w:val="5E99F2C21DFD4278B59770C42E2BCEAB"/>
          </w:pPr>
          <w:r>
            <w:rPr>
              <w:color w:val="000000" w:themeColor="text1"/>
            </w:rPr>
            <w:t>[Type the job responsibilities]</w:t>
          </w:r>
        </w:p>
      </w:docPartBody>
    </w:docPart>
    <w:docPart>
      <w:docPartPr>
        <w:name w:val="DFD909C9E8D843ECAAC0213D0E040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1F6D7-8B09-454D-9ED4-3AD52C84DF79}"/>
      </w:docPartPr>
      <w:docPartBody>
        <w:p w:rsidR="00E30A27" w:rsidRDefault="003351E1">
          <w:pPr>
            <w:pStyle w:val="DFD909C9E8D843ECAAC0213D0E040A99"/>
          </w:pPr>
          <w:r>
            <w:rPr>
              <w:color w:val="000000" w:themeColor="text1"/>
            </w:rPr>
            <w:t>[Type your references]</w:t>
          </w:r>
        </w:p>
      </w:docPartBody>
    </w:docPart>
    <w:docPart>
      <w:docPartPr>
        <w:name w:val="22061BFADD4C4E9B84F1FE1258AA3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8E5BE-9F38-481F-800B-66DD99D6DDE9}"/>
      </w:docPartPr>
      <w:docPartBody>
        <w:p w:rsidR="00E30A27" w:rsidRDefault="003351E1">
          <w:pPr>
            <w:pStyle w:val="22061BFADD4C4E9B84F1FE1258AA39EA"/>
          </w:pPr>
          <w:r>
            <w:rPr>
              <w:color w:val="A6A6A6" w:themeColor="background1" w:themeShade="A6"/>
              <w:sz w:val="18"/>
              <w:szCs w:val="18"/>
            </w:rP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1E1"/>
    <w:rsid w:val="003351E1"/>
    <w:rsid w:val="005E39BB"/>
    <w:rsid w:val="00E3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8A51B8696C46FCB7EC6DAEBE945954">
    <w:name w:val="3F8A51B8696C46FCB7EC6DAEBE945954"/>
  </w:style>
  <w:style w:type="paragraph" w:customStyle="1" w:styleId="79F0A7AAAC8A4516B1DBB103BEB586DB">
    <w:name w:val="79F0A7AAAC8A4516B1DBB103BEB586DB"/>
  </w:style>
  <w:style w:type="paragraph" w:customStyle="1" w:styleId="18FB2942AC63408A95778639039475AC">
    <w:name w:val="18FB2942AC63408A95778639039475AC"/>
  </w:style>
  <w:style w:type="paragraph" w:customStyle="1" w:styleId="CFA11C9E62B048169FAD7D98EC3A3586">
    <w:name w:val="CFA11C9E62B048169FAD7D98EC3A3586"/>
  </w:style>
  <w:style w:type="paragraph" w:customStyle="1" w:styleId="E4D9D6F05C1843E38A182991D0195263">
    <w:name w:val="E4D9D6F05C1843E38A182991D0195263"/>
  </w:style>
  <w:style w:type="paragraph" w:customStyle="1" w:styleId="640DC7BA09154C57A9A1BD2EBD0337FD">
    <w:name w:val="640DC7BA09154C57A9A1BD2EBD0337FD"/>
  </w:style>
  <w:style w:type="paragraph" w:customStyle="1" w:styleId="82BCBA863AE24B88BB6DA20DBE6DFAE9">
    <w:name w:val="82BCBA863AE24B88BB6DA20DBE6DFAE9"/>
  </w:style>
  <w:style w:type="paragraph" w:customStyle="1" w:styleId="8489D57FF58844ED9431E414D94A5DC2">
    <w:name w:val="8489D57FF58844ED9431E414D94A5DC2"/>
  </w:style>
  <w:style w:type="paragraph" w:customStyle="1" w:styleId="430BFA59C2DF42AFBF6E03669316C2B2">
    <w:name w:val="430BFA59C2DF42AFBF6E03669316C2B2"/>
  </w:style>
  <w:style w:type="paragraph" w:customStyle="1" w:styleId="5EA4C3CCF2A34410AE3901A3B06C983D">
    <w:name w:val="5EA4C3CCF2A34410AE3901A3B06C983D"/>
  </w:style>
  <w:style w:type="paragraph" w:customStyle="1" w:styleId="EDAEFC03F9274B1A9C6906DDD4483F58">
    <w:name w:val="EDAEFC03F9274B1A9C6906DDD4483F58"/>
  </w:style>
  <w:style w:type="paragraph" w:customStyle="1" w:styleId="8ED04D66AE5A4C3C9BA699EC9E6889BC">
    <w:name w:val="8ED04D66AE5A4C3C9BA699EC9E6889BC"/>
  </w:style>
  <w:style w:type="paragraph" w:customStyle="1" w:styleId="5E99F2C21DFD4278B59770C42E2BCEAB">
    <w:name w:val="5E99F2C21DFD4278B59770C42E2BCEAB"/>
  </w:style>
  <w:style w:type="paragraph" w:customStyle="1" w:styleId="2CAF1847DCCD459C8FC45500597C1539">
    <w:name w:val="2CAF1847DCCD459C8FC45500597C1539"/>
  </w:style>
  <w:style w:type="paragraph" w:customStyle="1" w:styleId="DFF427D3D43A4B30B62A3D916BE89D5B">
    <w:name w:val="DFF427D3D43A4B30B62A3D916BE89D5B"/>
  </w:style>
  <w:style w:type="paragraph" w:customStyle="1" w:styleId="10F2286ABD8B42F8ADA855679BB3A768">
    <w:name w:val="10F2286ABD8B42F8ADA855679BB3A768"/>
  </w:style>
  <w:style w:type="paragraph" w:customStyle="1" w:styleId="619CA31D634D40D8B98534EC54DC4C94">
    <w:name w:val="619CA31D634D40D8B98534EC54DC4C94"/>
  </w:style>
  <w:style w:type="paragraph" w:customStyle="1" w:styleId="508654300CC44983B1D73B7A59FD3697">
    <w:name w:val="508654300CC44983B1D73B7A59FD3697"/>
  </w:style>
  <w:style w:type="paragraph" w:customStyle="1" w:styleId="DFD909C9E8D843ECAAC0213D0E040A99">
    <w:name w:val="DFD909C9E8D843ECAAC0213D0E040A99"/>
  </w:style>
  <w:style w:type="paragraph" w:customStyle="1" w:styleId="22061BFADD4C4E9B84F1FE1258AA39EA">
    <w:name w:val="22061BFADD4C4E9B84F1FE1258AA39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Offinso-ahenkro,kumasi,gh</CompanyAddress>
  <CompanyPhone>(+233)50-616-2161</CompanyPhone>
  <CompanyFax/>
  <CompanyEmail>kalongboniface97@gmail.com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E10D3538-2ED0-43FB-B819-9A6FC6CEC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126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Kalong Boniface</dc:creator>
  <cp:lastModifiedBy>Guy</cp:lastModifiedBy>
  <cp:revision>9</cp:revision>
  <dcterms:created xsi:type="dcterms:W3CDTF">2022-05-13T05:42:00Z</dcterms:created>
  <dcterms:modified xsi:type="dcterms:W3CDTF">2022-05-13T08:50:00Z</dcterms:modified>
</cp:coreProperties>
</file>